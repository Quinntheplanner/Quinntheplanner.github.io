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67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99"/>
        <w:gridCol w:w="1350"/>
        <w:gridCol w:w="360"/>
        <w:gridCol w:w="1979"/>
        <w:gridCol w:w="542"/>
        <w:gridCol w:w="628"/>
        <w:gridCol w:w="4482"/>
        <w:gridCol w:w="21"/>
      </w:tblGrid>
      <w:tr w:rsidR="0085363C" w:rsidRPr="0085363C" w14:paraId="791E35C0" w14:textId="77777777" w:rsidTr="004023D7">
        <w:trPr>
          <w:trHeight w:val="1143"/>
          <w:jc w:val="center"/>
        </w:trPr>
        <w:tc>
          <w:tcPr>
            <w:tcW w:w="1799" w:type="dxa"/>
          </w:tcPr>
          <w:p w14:paraId="603DD2A6" w14:textId="5656F03A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6722CC01" wp14:editId="244EED5F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756D914" w14:textId="77777777" w:rsidR="00632608" w:rsidRPr="00632608" w:rsidRDefault="009D751F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QP</w:t>
                                  </w:r>
                                </w:p>
                                <w:p w14:paraId="79D29A3F" w14:textId="77777777"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22CC0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" filled="f" stroked="f">
                      <v:textbox inset="0,0,0,0">
                        <w:txbxContent>
                          <w:p w14:paraId="1756D914" w14:textId="77777777" w:rsidR="00632608" w:rsidRPr="00632608" w:rsidRDefault="009D751F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QP</w:t>
                            </w:r>
                          </w:p>
                          <w:p w14:paraId="79D29A3F" w14:textId="77777777"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362" w:type="dxa"/>
            <w:gridSpan w:val="7"/>
          </w:tcPr>
          <w:p w14:paraId="3EC72689" w14:textId="19B3AA29" w:rsidR="0085363C" w:rsidRPr="008954EF" w:rsidRDefault="00AF5FE9" w:rsidP="008954EF">
            <w:pPr>
              <w:pStyle w:val="Title"/>
            </w:pPr>
            <w:r w:rsidRPr="00AF5FE9">
              <w:drawing>
                <wp:anchor distT="0" distB="0" distL="114300" distR="114300" simplePos="0" relativeHeight="251658240" behindDoc="0" locked="0" layoutInCell="1" allowOverlap="1" wp14:anchorId="1892A797" wp14:editId="284EE9D6">
                  <wp:simplePos x="0" y="0"/>
                  <wp:positionH relativeFrom="column">
                    <wp:posOffset>4620595</wp:posOffset>
                  </wp:positionH>
                  <wp:positionV relativeFrom="paragraph">
                    <wp:posOffset>-420736</wp:posOffset>
                  </wp:positionV>
                  <wp:extent cx="996315" cy="1015365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101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D751F">
              <w:t>Quinn</w:t>
            </w:r>
            <w:r w:rsidR="0085363C" w:rsidRPr="008954EF">
              <w:br/>
            </w:r>
            <w:r w:rsidR="009D751F">
              <w:t>Pham</w:t>
            </w:r>
          </w:p>
        </w:tc>
      </w:tr>
      <w:tr w:rsidR="0085363C" w:rsidRPr="0085363C" w14:paraId="64FBBA46" w14:textId="77777777" w:rsidTr="004023D7">
        <w:trPr>
          <w:trHeight w:val="1206"/>
          <w:jc w:val="center"/>
        </w:trPr>
        <w:tc>
          <w:tcPr>
            <w:tcW w:w="1799" w:type="dxa"/>
          </w:tcPr>
          <w:p w14:paraId="1700FABE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362" w:type="dxa"/>
            <w:gridSpan w:val="7"/>
          </w:tcPr>
          <w:p w14:paraId="1BA00565" w14:textId="21D3D31E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5CA5EED2" w14:textId="77777777" w:rsidTr="004023D7">
        <w:trPr>
          <w:gridAfter w:val="1"/>
          <w:wAfter w:w="21" w:type="dxa"/>
          <w:trHeight w:val="171"/>
          <w:jc w:val="center"/>
        </w:trPr>
        <w:tc>
          <w:tcPr>
            <w:tcW w:w="3149" w:type="dxa"/>
            <w:gridSpan w:val="2"/>
            <w:vMerge w:val="restart"/>
          </w:tcPr>
          <w:p w14:paraId="2825ED51" w14:textId="77777777" w:rsidR="00F079F2" w:rsidRPr="00F079F2" w:rsidRDefault="00F079F2" w:rsidP="00F079F2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p w14:paraId="520E06C1" w14:textId="77777777" w:rsidR="00F079F2" w:rsidRPr="00107B6E" w:rsidRDefault="00107B6E" w:rsidP="00F079F2">
            <w:pPr>
              <w:pStyle w:val="Whitetext"/>
              <w:rPr>
                <w:sz w:val="20"/>
              </w:rPr>
            </w:pPr>
            <w:r w:rsidRPr="00107B6E">
              <w:rPr>
                <w:rFonts w:ascii="Times" w:hAnsi="Times"/>
                <w:sz w:val="20"/>
              </w:rPr>
              <w:t>Enthusiastic about working in the field that I am good at so I can maximize my contribution</w:t>
            </w:r>
            <w:r>
              <w:rPr>
                <w:rFonts w:ascii="Times" w:hAnsi="Times"/>
                <w:sz w:val="20"/>
              </w:rPr>
              <w:t>.</w:t>
            </w:r>
          </w:p>
          <w:p w14:paraId="6F209CE5" w14:textId="53760888" w:rsidR="00F079F2" w:rsidRPr="00F079F2" w:rsidRDefault="00F079F2" w:rsidP="00162DAD">
            <w:pPr>
              <w:pStyle w:val="Heading2Alt"/>
              <w:ind w:left="510" w:hanging="510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3D53F633" wp14:editId="5918D22D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162DAD">
              <w:t>Santa Ana, CA 92703</w:t>
            </w:r>
          </w:p>
          <w:p w14:paraId="512FF11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374172A6" w14:textId="77777777" w:rsidR="00F079F2" w:rsidRPr="00F079F2" w:rsidRDefault="00F079F2" w:rsidP="00107B6E">
            <w:pPr>
              <w:pStyle w:val="Heading2Alt"/>
              <w:ind w:left="510" w:hanging="510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2843E569" wp14:editId="4FC4B78C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107B6E" w:rsidRPr="00107B6E">
              <w:rPr>
                <w:sz w:val="18"/>
              </w:rPr>
              <w:t>949-247-1973</w:t>
            </w:r>
          </w:p>
          <w:p w14:paraId="64D81BF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1B61F36" w14:textId="77777777" w:rsidR="00F079F2" w:rsidRPr="00F079F2" w:rsidRDefault="00F079F2" w:rsidP="00107B6E">
            <w:pPr>
              <w:pStyle w:val="Heading2Alt"/>
              <w:ind w:left="510" w:hanging="540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48C25DDC" wp14:editId="63979F41">
                  <wp:extent cx="266700" cy="223520"/>
                  <wp:effectExtent l="0" t="0" r="0" b="508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2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107B6E" w:rsidRPr="00107B6E">
              <w:rPr>
                <w:sz w:val="18"/>
              </w:rPr>
              <w:t>trucquynh1095@gmail.com</w:t>
            </w:r>
          </w:p>
          <w:p w14:paraId="52D828D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49A3B239" w14:textId="168EBAFC" w:rsidR="00F079F2" w:rsidRPr="00F079F2" w:rsidRDefault="00F079F2" w:rsidP="00994EC3">
            <w:pPr>
              <w:pStyle w:val="Heading2Alt"/>
              <w:ind w:left="510" w:right="-210" w:hanging="540"/>
            </w:pPr>
            <w:r w:rsidRPr="00F079F2">
              <w:rPr>
                <w:noProof/>
              </w:rPr>
              <w:drawing>
                <wp:inline distT="0" distB="0" distL="0" distR="0" wp14:anchorId="4AC574C0" wp14:editId="141CD86C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</w:r>
            <w:r w:rsidR="00994EC3" w:rsidRPr="00994EC3">
              <w:t>linkedin.com/in/</w:t>
            </w:r>
            <w:proofErr w:type="spellStart"/>
            <w:r w:rsidR="00994EC3" w:rsidRPr="00994EC3">
              <w:t>quinnphamtheplanner</w:t>
            </w:r>
            <w:proofErr w:type="spellEnd"/>
          </w:p>
        </w:tc>
        <w:tc>
          <w:tcPr>
            <w:tcW w:w="360" w:type="dxa"/>
          </w:tcPr>
          <w:p w14:paraId="27F900B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521" w:type="dxa"/>
            <w:gridSpan w:val="2"/>
            <w:vMerge w:val="restart"/>
            <w:vAlign w:val="center"/>
          </w:tcPr>
          <w:p w14:paraId="169C1A76" w14:textId="77777777"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7DAFCF0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41DD13E" w14:textId="77777777" w:rsidTr="004023D7">
        <w:trPr>
          <w:gridAfter w:val="1"/>
          <w:wAfter w:w="21" w:type="dxa"/>
          <w:trHeight w:val="20"/>
          <w:jc w:val="center"/>
        </w:trPr>
        <w:tc>
          <w:tcPr>
            <w:tcW w:w="3149" w:type="dxa"/>
            <w:gridSpan w:val="2"/>
            <w:vMerge/>
          </w:tcPr>
          <w:p w14:paraId="64C7DFCE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62E1C2C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521" w:type="dxa"/>
            <w:gridSpan w:val="2"/>
            <w:vMerge/>
          </w:tcPr>
          <w:p w14:paraId="09FAC13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73D3EC5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30A553D" w14:textId="77777777" w:rsidTr="004023D7">
        <w:trPr>
          <w:gridAfter w:val="1"/>
          <w:wAfter w:w="21" w:type="dxa"/>
          <w:trHeight w:val="2727"/>
          <w:jc w:val="center"/>
        </w:trPr>
        <w:tc>
          <w:tcPr>
            <w:tcW w:w="3149" w:type="dxa"/>
            <w:gridSpan w:val="2"/>
            <w:vMerge/>
          </w:tcPr>
          <w:p w14:paraId="26F10E11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08B5742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72841F44" w14:textId="77777777" w:rsidR="009233B3" w:rsidRDefault="009233B3" w:rsidP="00DE20C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D14140"/>
                <w:szCs w:val="22"/>
              </w:rPr>
            </w:pPr>
          </w:p>
          <w:p w14:paraId="35E37473" w14:textId="04CE1EE6" w:rsidR="00DE20C3" w:rsidRDefault="00DE20C3" w:rsidP="00DE20C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  <w:r>
              <w:rPr>
                <w:rFonts w:ascii="Georgia" w:eastAsia="Times New Roman" w:hAnsi="Georgia" w:cs="Georgia"/>
                <w:color w:val="D14140"/>
                <w:szCs w:val="22"/>
              </w:rPr>
              <w:t>Student Assistant</w:t>
            </w:r>
            <w:r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Fullerton College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05/2016-12/2017</w:t>
            </w:r>
          </w:p>
          <w:p w14:paraId="107D67EC" w14:textId="5165F99F" w:rsidR="00DE20C3" w:rsidRPr="00994EC3" w:rsidRDefault="00DE20C3" w:rsidP="00DE20C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994EC3">
              <w:rPr>
                <w:rFonts w:ascii="Georgia" w:eastAsia="Times New Roman" w:hAnsi="Georgia" w:cs="Georgia"/>
                <w:szCs w:val="22"/>
              </w:rPr>
              <w:t xml:space="preserve">Answering phone calls and emails </w:t>
            </w:r>
            <w:r w:rsidR="00B92E5F" w:rsidRPr="00994EC3">
              <w:rPr>
                <w:rFonts w:ascii="Georgia" w:eastAsia="Times New Roman" w:hAnsi="Georgia" w:cs="Georgia"/>
                <w:szCs w:val="22"/>
              </w:rPr>
              <w:t>about academic, tuition fee, or applications’ inquiries</w:t>
            </w:r>
          </w:p>
          <w:p w14:paraId="3477B80A" w14:textId="5AEA5E89" w:rsidR="00DE20C3" w:rsidRPr="00994EC3" w:rsidRDefault="00DE20C3" w:rsidP="00DE20C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994EC3">
              <w:rPr>
                <w:rFonts w:ascii="Georgia" w:eastAsia="Times New Roman" w:hAnsi="Georgia" w:cs="Georgia"/>
                <w:szCs w:val="22"/>
              </w:rPr>
              <w:t>Reviewing students’ applications</w:t>
            </w:r>
          </w:p>
          <w:p w14:paraId="6C398728" w14:textId="57A056D9" w:rsidR="00DE20C3" w:rsidRPr="00994EC3" w:rsidRDefault="00DE20C3" w:rsidP="00DE20C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994EC3">
              <w:rPr>
                <w:rFonts w:ascii="Georgia" w:eastAsia="Times New Roman" w:hAnsi="Georgia" w:cs="Georgia"/>
                <w:szCs w:val="22"/>
              </w:rPr>
              <w:t xml:space="preserve">Assisting students with </w:t>
            </w:r>
            <w:r w:rsidR="00B92E5F" w:rsidRPr="00994EC3">
              <w:rPr>
                <w:rFonts w:ascii="Georgia" w:eastAsia="Times New Roman" w:hAnsi="Georgia" w:cs="Georgia"/>
                <w:szCs w:val="22"/>
              </w:rPr>
              <w:t>questions and concerns</w:t>
            </w:r>
            <w:r w:rsidRPr="00994EC3">
              <w:rPr>
                <w:rFonts w:ascii="Georgia" w:eastAsia="Times New Roman" w:hAnsi="Georgia" w:cs="Georgia"/>
                <w:szCs w:val="22"/>
              </w:rPr>
              <w:t xml:space="preserve"> on</w:t>
            </w:r>
            <w:r w:rsidR="00B92E5F" w:rsidRPr="00994EC3">
              <w:rPr>
                <w:rFonts w:ascii="Georgia" w:eastAsia="Times New Roman" w:hAnsi="Georgia" w:cs="Georgia"/>
                <w:szCs w:val="22"/>
              </w:rPr>
              <w:t xml:space="preserve"> campus</w:t>
            </w:r>
          </w:p>
          <w:p w14:paraId="75536B61" w14:textId="77777777" w:rsidR="009233B3" w:rsidRDefault="009233B3" w:rsidP="005E68F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</w:p>
          <w:p w14:paraId="1CE0947F" w14:textId="6CC47305" w:rsidR="00F079F2" w:rsidRDefault="001C2DFB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  <w:r>
              <w:rPr>
                <w:rFonts w:ascii="Georgia" w:eastAsia="Times New Roman" w:hAnsi="Georgia" w:cs="Georgia"/>
                <w:color w:val="D14140"/>
                <w:szCs w:val="22"/>
              </w:rPr>
              <w:t>Course Assistant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Orange Coast College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F3412A">
              <w:rPr>
                <w:rFonts w:ascii="Georgia" w:eastAsia="Times New Roman" w:hAnsi="Georgia" w:cs="Georgia"/>
                <w:color w:val="C42B31"/>
                <w:szCs w:val="22"/>
              </w:rPr>
              <w:t>04/2018-05/2019</w:t>
            </w:r>
          </w:p>
          <w:p w14:paraId="477D885E" w14:textId="24F4EA8D" w:rsidR="00F3412A" w:rsidRDefault="00F3412A" w:rsidP="00F3412A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Assisting professors with sound and visual aids</w:t>
            </w:r>
            <w:r w:rsidR="0079300C">
              <w:rPr>
                <w:rFonts w:ascii="Georgia" w:eastAsia="Times New Roman" w:hAnsi="Georgia" w:cs="Georgia"/>
                <w:szCs w:val="22"/>
              </w:rPr>
              <w:t xml:space="preserve"> in large lecture halls</w:t>
            </w:r>
          </w:p>
          <w:p w14:paraId="75778DF9" w14:textId="380BA26B" w:rsidR="005E68F8" w:rsidRDefault="005E68F8" w:rsidP="00F3412A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Taking and recording attendance</w:t>
            </w:r>
          </w:p>
          <w:p w14:paraId="3162A496" w14:textId="1C49D069" w:rsidR="005E68F8" w:rsidRDefault="005E68F8" w:rsidP="00F3412A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Assisting students with arising problems during class hours</w:t>
            </w:r>
          </w:p>
          <w:p w14:paraId="56CD1FD7" w14:textId="77777777" w:rsidR="00162DAD" w:rsidRDefault="00162DAD" w:rsidP="00162DAD">
            <w:pPr>
              <w:pStyle w:val="ListParagraph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E5E1302" w14:textId="77777777" w:rsidR="00162DAD" w:rsidRDefault="00162DAD" w:rsidP="00162D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  <w:r>
              <w:rPr>
                <w:rFonts w:ascii="Georgia" w:eastAsia="Times New Roman" w:hAnsi="Georgia" w:cs="Georgia"/>
                <w:color w:val="D14140"/>
                <w:szCs w:val="22"/>
              </w:rPr>
              <w:t>School Administrator</w:t>
            </w:r>
            <w:r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Santa Ana Beauty College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08/2019-08/2020</w:t>
            </w:r>
          </w:p>
          <w:p w14:paraId="5A0C229F" w14:textId="77777777" w:rsidR="00162DAD" w:rsidRDefault="00162DAD" w:rsidP="00162DAD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Monitoring students’ attendance</w:t>
            </w:r>
          </w:p>
          <w:p w14:paraId="1E990102" w14:textId="77777777" w:rsidR="00162DAD" w:rsidRDefault="00162DAD" w:rsidP="00162DAD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Preparing all class’ schedules and guest speakers’ schedules</w:t>
            </w:r>
          </w:p>
          <w:p w14:paraId="6EC87BFF" w14:textId="7DB3C0F8" w:rsidR="00162DAD" w:rsidRDefault="00162DAD" w:rsidP="00162DAD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S</w:t>
            </w:r>
            <w:r w:rsidRPr="00B92E5F">
              <w:rPr>
                <w:rFonts w:ascii="Georgia" w:eastAsia="Times New Roman" w:hAnsi="Georgia" w:cs="Georgia"/>
                <w:szCs w:val="22"/>
              </w:rPr>
              <w:t>upervising students</w:t>
            </w:r>
            <w:r>
              <w:rPr>
                <w:rFonts w:ascii="Georgia" w:eastAsia="Times New Roman" w:hAnsi="Georgia" w:cs="Georgia"/>
                <w:szCs w:val="22"/>
              </w:rPr>
              <w:t>’</w:t>
            </w:r>
            <w:r w:rsidRPr="00B92E5F">
              <w:rPr>
                <w:rFonts w:ascii="Georgia" w:eastAsia="Times New Roman" w:hAnsi="Georgia" w:cs="Georgia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szCs w:val="22"/>
              </w:rPr>
              <w:t>progress and enhancing students’ outcome</w:t>
            </w:r>
          </w:p>
          <w:p w14:paraId="73FEF130" w14:textId="77777777" w:rsidR="00162DAD" w:rsidRDefault="00162DAD" w:rsidP="00162DAD">
            <w:pPr>
              <w:pStyle w:val="ListParagraph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E1E28E5" w14:textId="7B7A6AAE" w:rsidR="00162DAD" w:rsidRDefault="00162DAD" w:rsidP="00162D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  <w:r>
              <w:rPr>
                <w:rFonts w:ascii="Georgia" w:eastAsia="Times New Roman" w:hAnsi="Georgia" w:cs="Georgia"/>
                <w:color w:val="C42B31"/>
                <w:szCs w:val="22"/>
              </w:rPr>
              <w:t>Event Planning Staff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 xml:space="preserve"> •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Samira Weddings and Events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 xml:space="preserve"> •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02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>/20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20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>-</w:t>
            </w:r>
            <w:r w:rsidR="00186B07">
              <w:rPr>
                <w:rFonts w:ascii="Georgia" w:eastAsia="Times New Roman" w:hAnsi="Georgia" w:cs="Georgia"/>
                <w:color w:val="C42B31"/>
                <w:szCs w:val="22"/>
              </w:rPr>
              <w:t>Present</w:t>
            </w:r>
          </w:p>
          <w:p w14:paraId="4613B92D" w14:textId="1BEAFA79" w:rsidR="00162DAD" w:rsidRDefault="00994EC3" w:rsidP="00162DAD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S</w:t>
            </w:r>
            <w:r w:rsidR="00162DAD">
              <w:rPr>
                <w:rFonts w:ascii="Georgia" w:eastAsia="Times New Roman" w:hAnsi="Georgia" w:cs="Georgia"/>
                <w:szCs w:val="22"/>
              </w:rPr>
              <w:t>etting up, decorating, and striking events</w:t>
            </w:r>
          </w:p>
          <w:p w14:paraId="2097A8DC" w14:textId="14B7AE02" w:rsidR="00994EC3" w:rsidRDefault="00994EC3" w:rsidP="00162DAD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Working with various venues and settings</w:t>
            </w:r>
          </w:p>
          <w:p w14:paraId="7033CFDA" w14:textId="77777777" w:rsidR="0025149A" w:rsidRPr="0025149A" w:rsidRDefault="0025149A" w:rsidP="0025149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2EDE5D22" w14:textId="367539EC" w:rsidR="0025149A" w:rsidRDefault="0025149A" w:rsidP="0025149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  <w:szCs w:val="22"/>
              </w:rPr>
            </w:pPr>
            <w:r>
              <w:rPr>
                <w:rFonts w:ascii="Georgia" w:eastAsia="Times New Roman" w:hAnsi="Georgia" w:cs="Georgia"/>
                <w:color w:val="C42B31"/>
                <w:szCs w:val="22"/>
              </w:rPr>
              <w:t>Office Assistant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 xml:space="preserve"> •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 xml:space="preserve">Coast Concierge Service </w:t>
            </w:r>
            <w:r w:rsidR="000428B0">
              <w:rPr>
                <w:rFonts w:ascii="Georgia" w:eastAsia="Times New Roman" w:hAnsi="Georgia" w:cs="Georgia"/>
                <w:color w:val="C42B31"/>
                <w:szCs w:val="22"/>
              </w:rPr>
              <w:t>Inc,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 xml:space="preserve"> •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06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>/20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21</w:t>
            </w:r>
            <w:r w:rsidRPr="005E68F8">
              <w:rPr>
                <w:rFonts w:ascii="Georgia" w:eastAsia="Times New Roman" w:hAnsi="Georgia" w:cs="Georgia"/>
                <w:color w:val="C42B31"/>
                <w:szCs w:val="22"/>
              </w:rPr>
              <w:t>-</w:t>
            </w:r>
            <w:r w:rsidR="007E60CD">
              <w:rPr>
                <w:rFonts w:ascii="Georgia" w:eastAsia="Times New Roman" w:hAnsi="Georgia" w:cs="Georgia"/>
                <w:color w:val="C42B31"/>
                <w:szCs w:val="22"/>
              </w:rPr>
              <w:t>01/2022</w:t>
            </w:r>
          </w:p>
          <w:p w14:paraId="5B0857D7" w14:textId="77777777" w:rsidR="000428B0" w:rsidRPr="000428B0" w:rsidRDefault="000428B0" w:rsidP="000428B0">
            <w:pPr>
              <w:numPr>
                <w:ilvl w:val="0"/>
                <w:numId w:val="44"/>
              </w:numPr>
              <w:spacing w:before="0" w:after="160" w:line="259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8B0">
              <w:rPr>
                <w:rFonts w:ascii="Times New Roman" w:eastAsia="Calibri" w:hAnsi="Times New Roman" w:cs="Times New Roman"/>
                <w:sz w:val="24"/>
                <w:szCs w:val="24"/>
              </w:rPr>
              <w:t>Compose proposals and contract agreements</w:t>
            </w:r>
          </w:p>
          <w:p w14:paraId="6A1ECBBD" w14:textId="77777777" w:rsidR="000428B0" w:rsidRPr="000428B0" w:rsidRDefault="000428B0" w:rsidP="000428B0">
            <w:pPr>
              <w:numPr>
                <w:ilvl w:val="0"/>
                <w:numId w:val="44"/>
              </w:numPr>
              <w:spacing w:before="0" w:after="160" w:line="259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8B0">
              <w:rPr>
                <w:rFonts w:ascii="Times New Roman" w:eastAsia="Calibri" w:hAnsi="Times New Roman" w:cs="Times New Roman"/>
                <w:sz w:val="24"/>
                <w:szCs w:val="24"/>
              </w:rPr>
              <w:t>Consistently update and organize event files</w:t>
            </w:r>
          </w:p>
          <w:p w14:paraId="3A7B1370" w14:textId="77777777" w:rsidR="000428B0" w:rsidRPr="000428B0" w:rsidRDefault="000428B0" w:rsidP="000428B0">
            <w:pPr>
              <w:numPr>
                <w:ilvl w:val="0"/>
                <w:numId w:val="44"/>
              </w:numPr>
              <w:spacing w:before="0" w:after="160" w:line="259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8B0">
              <w:rPr>
                <w:rFonts w:ascii="Times New Roman" w:eastAsia="Calibri" w:hAnsi="Times New Roman" w:cs="Times New Roman"/>
                <w:sz w:val="24"/>
                <w:szCs w:val="24"/>
              </w:rPr>
              <w:t>Set-up and breakdown of events</w:t>
            </w:r>
          </w:p>
          <w:p w14:paraId="1EA57A3E" w14:textId="77777777" w:rsidR="000428B0" w:rsidRPr="000428B0" w:rsidRDefault="000428B0" w:rsidP="000428B0">
            <w:pPr>
              <w:numPr>
                <w:ilvl w:val="0"/>
                <w:numId w:val="44"/>
              </w:numPr>
              <w:spacing w:before="0" w:line="259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8B0">
              <w:rPr>
                <w:rFonts w:ascii="Times New Roman" w:eastAsia="Calibri" w:hAnsi="Times New Roman" w:cs="Times New Roman"/>
                <w:sz w:val="24"/>
                <w:szCs w:val="24"/>
              </w:rPr>
              <w:t>Develop social media messages and news blasts</w:t>
            </w:r>
          </w:p>
          <w:p w14:paraId="6830B30B" w14:textId="4D4F6C19" w:rsidR="0025149A" w:rsidRPr="00994EC3" w:rsidRDefault="000428B0" w:rsidP="000428B0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994EC3">
              <w:rPr>
                <w:rFonts w:ascii="Times New Roman" w:eastAsia="Calibri" w:hAnsi="Times New Roman" w:cs="Times New Roman"/>
                <w:sz w:val="24"/>
                <w:szCs w:val="24"/>
              </w:rPr>
              <w:t>Assist with day-to-day administrative office tasks (</w:t>
            </w:r>
            <w:proofErr w:type="gramStart"/>
            <w:r w:rsidRPr="00994EC3">
              <w:rPr>
                <w:rFonts w:ascii="Times New Roman" w:eastAsia="Calibri" w:hAnsi="Times New Roman" w:cs="Times New Roman"/>
                <w:sz w:val="24"/>
                <w:szCs w:val="24"/>
              </w:rPr>
              <w:t>i.e.</w:t>
            </w:r>
            <w:proofErr w:type="gramEnd"/>
            <w:r w:rsidRPr="00994EC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phone calls, emails, schedule coordination, notes, pictures, research, data entry, etc.</w:t>
            </w:r>
          </w:p>
          <w:p w14:paraId="2E3341C8" w14:textId="77777777" w:rsidR="00162DAD" w:rsidRPr="00162DAD" w:rsidRDefault="00162DAD" w:rsidP="00162D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4BDDE69" w14:textId="77777777" w:rsidR="00F079F2" w:rsidRPr="00F079F2" w:rsidRDefault="00F079F2" w:rsidP="00F079F2">
            <w:pPr>
              <w:pStyle w:val="JobDescription"/>
            </w:pPr>
          </w:p>
        </w:tc>
      </w:tr>
      <w:tr w:rsidR="00F079F2" w:rsidRPr="00F079F2" w14:paraId="210D2EC9" w14:textId="77777777" w:rsidTr="004023D7">
        <w:trPr>
          <w:gridAfter w:val="1"/>
          <w:wAfter w:w="21" w:type="dxa"/>
          <w:trHeight w:val="189"/>
          <w:jc w:val="center"/>
        </w:trPr>
        <w:tc>
          <w:tcPr>
            <w:tcW w:w="3149" w:type="dxa"/>
            <w:gridSpan w:val="2"/>
            <w:vMerge/>
          </w:tcPr>
          <w:p w14:paraId="0E74B8A4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2EDC16E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4C66DBD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6EE76AEF" w14:textId="77777777" w:rsidTr="004023D7">
        <w:trPr>
          <w:gridAfter w:val="1"/>
          <w:wAfter w:w="21" w:type="dxa"/>
          <w:trHeight w:val="256"/>
          <w:jc w:val="center"/>
        </w:trPr>
        <w:tc>
          <w:tcPr>
            <w:tcW w:w="3149" w:type="dxa"/>
            <w:gridSpan w:val="2"/>
            <w:vMerge/>
          </w:tcPr>
          <w:p w14:paraId="11C8A0C6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58CC97E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79" w:type="dxa"/>
            <w:vMerge w:val="restart"/>
            <w:vAlign w:val="center"/>
          </w:tcPr>
          <w:p w14:paraId="3BEC802A" w14:textId="77777777" w:rsidR="00F079F2" w:rsidRPr="00F079F2" w:rsidRDefault="00F079F2" w:rsidP="00F079F2">
            <w:pPr>
              <w:pStyle w:val="Heading1"/>
            </w:pPr>
            <w:r w:rsidRPr="00F079F2">
              <w:t>EDUCATION</w:t>
            </w:r>
          </w:p>
        </w:tc>
        <w:tc>
          <w:tcPr>
            <w:tcW w:w="5652" w:type="dxa"/>
            <w:gridSpan w:val="3"/>
            <w:tcBorders>
              <w:bottom w:val="single" w:sz="12" w:space="0" w:color="D14140"/>
            </w:tcBorders>
          </w:tcPr>
          <w:p w14:paraId="7AFD9FC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5DE5544A" w14:textId="77777777" w:rsidTr="004023D7">
        <w:trPr>
          <w:gridAfter w:val="1"/>
          <w:wAfter w:w="21" w:type="dxa"/>
          <w:trHeight w:val="257"/>
          <w:jc w:val="center"/>
        </w:trPr>
        <w:tc>
          <w:tcPr>
            <w:tcW w:w="3149" w:type="dxa"/>
            <w:gridSpan w:val="2"/>
            <w:vMerge/>
          </w:tcPr>
          <w:p w14:paraId="3EFE4457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3B909EA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79" w:type="dxa"/>
            <w:vMerge/>
          </w:tcPr>
          <w:p w14:paraId="3622B5A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652" w:type="dxa"/>
            <w:gridSpan w:val="3"/>
            <w:tcBorders>
              <w:top w:val="single" w:sz="12" w:space="0" w:color="D14140"/>
            </w:tcBorders>
          </w:tcPr>
          <w:p w14:paraId="6CA054E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976A50F" w14:textId="77777777" w:rsidTr="004023D7">
        <w:trPr>
          <w:gridAfter w:val="1"/>
          <w:wAfter w:w="21" w:type="dxa"/>
          <w:trHeight w:val="414"/>
          <w:jc w:val="center"/>
        </w:trPr>
        <w:tc>
          <w:tcPr>
            <w:tcW w:w="3149" w:type="dxa"/>
            <w:gridSpan w:val="2"/>
            <w:vMerge/>
          </w:tcPr>
          <w:p w14:paraId="41DF9431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3944F89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26008135" w14:textId="54C8B2C7" w:rsidR="00F079F2" w:rsidRDefault="00994EC3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b/>
                <w:szCs w:val="22"/>
              </w:rPr>
              <w:t>English Literature</w:t>
            </w:r>
            <w:r w:rsidR="009D751F">
              <w:rPr>
                <w:rFonts w:ascii="Georgia" w:eastAsia="Times New Roman" w:hAnsi="Georgia" w:cs="Georgia"/>
                <w:szCs w:val="22"/>
              </w:rPr>
              <w:t xml:space="preserve">                 11/2013-12/2015       Open University </w:t>
            </w:r>
          </w:p>
          <w:p w14:paraId="7C69A05F" w14:textId="174FB665" w:rsidR="009D751F" w:rsidRDefault="009D751F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                                                                          </w:t>
            </w:r>
            <w:r w:rsidR="00717D9C">
              <w:rPr>
                <w:rFonts w:ascii="Georgia" w:eastAsia="Times New Roman" w:hAnsi="Georgia" w:cs="Georgia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szCs w:val="22"/>
              </w:rPr>
              <w:t>(Ho Chi Minh City, Vietnam)</w:t>
            </w:r>
          </w:p>
          <w:p w14:paraId="7B3A5FB5" w14:textId="530084DD" w:rsidR="009D751F" w:rsidRPr="00F079F2" w:rsidRDefault="009D751F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1C2DFB">
              <w:rPr>
                <w:rFonts w:ascii="Georgia" w:eastAsia="Times New Roman" w:hAnsi="Georgia" w:cs="Georgia"/>
                <w:b/>
                <w:szCs w:val="22"/>
              </w:rPr>
              <w:t>Associate in Liberal Arts</w:t>
            </w:r>
            <w:r>
              <w:rPr>
                <w:rFonts w:ascii="Georgia" w:eastAsia="Times New Roman" w:hAnsi="Georgia" w:cs="Georgia"/>
                <w:szCs w:val="22"/>
              </w:rPr>
              <w:t xml:space="preserve">   </w:t>
            </w:r>
            <w:r w:rsidRPr="00717D9C">
              <w:rPr>
                <w:rFonts w:ascii="Georgia" w:eastAsia="Times New Roman" w:hAnsi="Georgia" w:cs="Georgia"/>
                <w:szCs w:val="22"/>
              </w:rPr>
              <w:t>01/2018- 05/2019    Orange Coast</w:t>
            </w:r>
            <w:r>
              <w:rPr>
                <w:rFonts w:ascii="Georgia" w:eastAsia="Times New Roman" w:hAnsi="Georgia" w:cs="Georgia"/>
                <w:szCs w:val="22"/>
              </w:rPr>
              <w:t xml:space="preserve"> </w:t>
            </w:r>
            <w:r w:rsidR="00717D9C">
              <w:rPr>
                <w:rFonts w:ascii="Georgia" w:eastAsia="Times New Roman" w:hAnsi="Georgia" w:cs="Georgia"/>
                <w:szCs w:val="22"/>
              </w:rPr>
              <w:t>College</w:t>
            </w:r>
            <w:r>
              <w:rPr>
                <w:rFonts w:ascii="Georgia" w:eastAsia="Times New Roman" w:hAnsi="Georgia" w:cs="Georgia"/>
                <w:szCs w:val="22"/>
              </w:rPr>
              <w:t xml:space="preserve">        </w:t>
            </w:r>
          </w:p>
        </w:tc>
      </w:tr>
      <w:tr w:rsidR="00F079F2" w:rsidRPr="00F079F2" w14:paraId="20C44968" w14:textId="77777777" w:rsidTr="004023D7">
        <w:trPr>
          <w:gridAfter w:val="1"/>
          <w:wAfter w:w="21" w:type="dxa"/>
          <w:trHeight w:val="189"/>
          <w:jc w:val="center"/>
        </w:trPr>
        <w:tc>
          <w:tcPr>
            <w:tcW w:w="3149" w:type="dxa"/>
            <w:gridSpan w:val="2"/>
            <w:vMerge/>
          </w:tcPr>
          <w:p w14:paraId="27A6DF2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47CAD50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4B5C01F4" w14:textId="275FCCA2" w:rsidR="00F079F2" w:rsidRPr="00717D9C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0"/>
                <w:szCs w:val="12"/>
              </w:rPr>
            </w:pPr>
          </w:p>
          <w:p w14:paraId="763D8899" w14:textId="24980F3D" w:rsidR="007E60CD" w:rsidRDefault="006B46C5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2"/>
              </w:rPr>
            </w:pPr>
            <w:r w:rsidRPr="006B46C5">
              <w:rPr>
                <w:rFonts w:ascii="Georgia" w:eastAsia="Times New Roman" w:hAnsi="Georgia" w:cs="Georgia"/>
                <w:b/>
                <w:bCs/>
                <w:szCs w:val="24"/>
              </w:rPr>
              <w:t xml:space="preserve">Bachelor’s in </w:t>
            </w:r>
            <w:r>
              <w:rPr>
                <w:rFonts w:ascii="Georgia" w:eastAsia="Times New Roman" w:hAnsi="Georgia" w:cs="Georgia"/>
                <w:b/>
                <w:bCs/>
                <w:szCs w:val="24"/>
              </w:rPr>
              <w:t>H</w:t>
            </w:r>
            <w:r w:rsidRPr="006B46C5">
              <w:rPr>
                <w:rFonts w:ascii="Georgia" w:eastAsia="Times New Roman" w:hAnsi="Georgia" w:cs="Georgia"/>
                <w:b/>
                <w:bCs/>
                <w:szCs w:val="24"/>
              </w:rPr>
              <w:t>ospitality</w:t>
            </w:r>
            <w:r w:rsidR="007E60CD" w:rsidRPr="006B46C5">
              <w:rPr>
                <w:rFonts w:ascii="Georgia" w:eastAsia="Times New Roman" w:hAnsi="Georgia" w:cs="Georgia"/>
                <w:szCs w:val="24"/>
              </w:rPr>
              <w:t xml:space="preserve"> </w:t>
            </w:r>
            <w:r w:rsidRPr="006B46C5">
              <w:rPr>
                <w:rFonts w:ascii="Georgia" w:eastAsia="Times New Roman" w:hAnsi="Georgia" w:cs="Georgia"/>
                <w:szCs w:val="24"/>
              </w:rPr>
              <w:t xml:space="preserve">  </w:t>
            </w:r>
            <w:r w:rsidRPr="00717D9C">
              <w:rPr>
                <w:rFonts w:ascii="Georgia" w:eastAsia="Times New Roman" w:hAnsi="Georgia" w:cs="Georgia"/>
                <w:szCs w:val="24"/>
              </w:rPr>
              <w:t>08/2020-12/2022     Cal Poly Pomona</w:t>
            </w:r>
          </w:p>
          <w:p w14:paraId="23C3CA41" w14:textId="399B7C7F" w:rsidR="001C2DFB" w:rsidRDefault="001C2DFB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2"/>
              </w:rPr>
            </w:pPr>
            <w:r w:rsidRPr="001C2DFB">
              <w:rPr>
                <w:rFonts w:ascii="Georgia" w:eastAsia="Times New Roman" w:hAnsi="Georgia" w:cs="Georgia"/>
                <w:b/>
                <w:sz w:val="20"/>
                <w:szCs w:val="22"/>
              </w:rPr>
              <w:t>IELTS Certificate</w:t>
            </w:r>
            <w:r>
              <w:rPr>
                <w:rFonts w:ascii="Georgia" w:eastAsia="Times New Roman" w:hAnsi="Georgia" w:cs="Georgia"/>
                <w:sz w:val="20"/>
                <w:szCs w:val="22"/>
              </w:rPr>
              <w:t xml:space="preserve"> </w:t>
            </w:r>
            <w:r w:rsidRPr="00F17B84">
              <w:rPr>
                <w:rFonts w:ascii="Georgia" w:eastAsia="Times New Roman" w:hAnsi="Georgia" w:cs="Georgia"/>
                <w:b/>
                <w:sz w:val="20"/>
                <w:szCs w:val="22"/>
              </w:rPr>
              <w:t>8.0</w:t>
            </w:r>
            <w:r>
              <w:rPr>
                <w:rFonts w:ascii="Georgia" w:eastAsia="Times New Roman" w:hAnsi="Georgia" w:cs="Georgia"/>
                <w:sz w:val="20"/>
                <w:szCs w:val="22"/>
              </w:rPr>
              <w:t xml:space="preserve">                 </w:t>
            </w:r>
            <w:r w:rsidRPr="00717D9C">
              <w:rPr>
                <w:rFonts w:ascii="Georgia" w:eastAsia="Times New Roman" w:hAnsi="Georgia" w:cs="Georgia"/>
                <w:szCs w:val="22"/>
              </w:rPr>
              <w:t xml:space="preserve">08/2015               </w:t>
            </w:r>
            <w:r w:rsidR="00717D9C">
              <w:rPr>
                <w:rFonts w:ascii="Georgia" w:eastAsia="Times New Roman" w:hAnsi="Georgia" w:cs="Georgia"/>
                <w:szCs w:val="22"/>
              </w:rPr>
              <w:t xml:space="preserve">       </w:t>
            </w:r>
            <w:r w:rsidRPr="00717D9C">
              <w:rPr>
                <w:rFonts w:ascii="Georgia" w:eastAsia="Times New Roman" w:hAnsi="Georgia" w:cs="Georgia"/>
                <w:szCs w:val="22"/>
              </w:rPr>
              <w:t>British Council</w:t>
            </w:r>
          </w:p>
          <w:p w14:paraId="2932E692" w14:textId="77777777" w:rsidR="001C2DFB" w:rsidRPr="009D751F" w:rsidRDefault="001C2DFB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2"/>
              </w:rPr>
            </w:pPr>
            <w:r>
              <w:rPr>
                <w:rFonts w:ascii="Georgia" w:eastAsia="Times New Roman" w:hAnsi="Georgia" w:cs="Georgia"/>
                <w:sz w:val="20"/>
                <w:szCs w:val="22"/>
              </w:rPr>
              <w:t xml:space="preserve">                                                                                                               </w:t>
            </w:r>
          </w:p>
        </w:tc>
      </w:tr>
      <w:tr w:rsidR="00F079F2" w:rsidRPr="00F079F2" w14:paraId="7D527DA6" w14:textId="77777777" w:rsidTr="004023D7">
        <w:trPr>
          <w:gridAfter w:val="1"/>
          <w:wAfter w:w="21" w:type="dxa"/>
          <w:trHeight w:val="279"/>
          <w:jc w:val="center"/>
        </w:trPr>
        <w:tc>
          <w:tcPr>
            <w:tcW w:w="3149" w:type="dxa"/>
            <w:gridSpan w:val="2"/>
            <w:vMerge/>
          </w:tcPr>
          <w:p w14:paraId="2540D08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28BC7C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149" w:type="dxa"/>
            <w:gridSpan w:val="3"/>
            <w:vMerge w:val="restart"/>
            <w:vAlign w:val="center"/>
          </w:tcPr>
          <w:p w14:paraId="077BA16B" w14:textId="77777777" w:rsidR="00F079F2" w:rsidRPr="00F079F2" w:rsidRDefault="00F17B84" w:rsidP="00F079F2">
            <w:pPr>
              <w:pStyle w:val="Heading1"/>
            </w:pPr>
            <w:r>
              <w:t>soft skills</w:t>
            </w:r>
          </w:p>
        </w:tc>
        <w:tc>
          <w:tcPr>
            <w:tcW w:w="4482" w:type="dxa"/>
            <w:tcBorders>
              <w:bottom w:val="single" w:sz="12" w:space="0" w:color="D14140"/>
            </w:tcBorders>
          </w:tcPr>
          <w:p w14:paraId="2CEC38F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D52312A" w14:textId="77777777" w:rsidTr="004023D7">
        <w:trPr>
          <w:gridAfter w:val="1"/>
          <w:wAfter w:w="21" w:type="dxa"/>
          <w:trHeight w:val="279"/>
          <w:jc w:val="center"/>
        </w:trPr>
        <w:tc>
          <w:tcPr>
            <w:tcW w:w="3149" w:type="dxa"/>
            <w:gridSpan w:val="2"/>
            <w:vMerge/>
          </w:tcPr>
          <w:p w14:paraId="60AB374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375515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149" w:type="dxa"/>
            <w:gridSpan w:val="3"/>
            <w:vMerge/>
          </w:tcPr>
          <w:p w14:paraId="66BDBA8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2" w:type="dxa"/>
            <w:tcBorders>
              <w:top w:val="single" w:sz="12" w:space="0" w:color="D14140"/>
            </w:tcBorders>
          </w:tcPr>
          <w:p w14:paraId="17A919D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7D951A1" w14:textId="77777777" w:rsidTr="004023D7">
        <w:trPr>
          <w:gridAfter w:val="1"/>
          <w:wAfter w:w="21" w:type="dxa"/>
          <w:trHeight w:val="414"/>
          <w:jc w:val="center"/>
        </w:trPr>
        <w:tc>
          <w:tcPr>
            <w:tcW w:w="3149" w:type="dxa"/>
            <w:gridSpan w:val="2"/>
            <w:vMerge/>
          </w:tcPr>
          <w:p w14:paraId="6534F817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3C1E706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76CB2EC1" w14:textId="3339C701" w:rsidR="00F079F2" w:rsidRPr="00375E7D" w:rsidRDefault="004421C9" w:rsidP="004421C9">
            <w:pPr>
              <w:pStyle w:val="ListParagraph"/>
              <w:widowControl w:val="0"/>
              <w:tabs>
                <w:tab w:val="left" w:pos="2628"/>
              </w:tabs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●</w:t>
            </w:r>
            <w:r w:rsidR="00630610">
              <w:rPr>
                <w:rFonts w:ascii="Georgia" w:eastAsia="Times New Roman" w:hAnsi="Georgia" w:cs="Georgia"/>
                <w:szCs w:val="22"/>
              </w:rPr>
              <w:t xml:space="preserve"> </w:t>
            </w:r>
            <w:r w:rsidR="00B62AED">
              <w:rPr>
                <w:rFonts w:ascii="Georgia" w:eastAsia="Times New Roman" w:hAnsi="Georgia" w:cs="Georgia"/>
                <w:szCs w:val="22"/>
              </w:rPr>
              <w:t>Coordinates Tasks</w:t>
            </w:r>
            <w:r w:rsidR="00375E7D" w:rsidRPr="00375E7D">
              <w:rPr>
                <w:rFonts w:ascii="Georgia" w:eastAsia="Times New Roman" w:hAnsi="Georgia" w:cs="Georgia"/>
                <w:szCs w:val="22"/>
              </w:rPr>
              <w:t xml:space="preserve">               </w:t>
            </w:r>
            <w:r>
              <w:rPr>
                <w:rFonts w:ascii="Georgia" w:eastAsia="Times New Roman" w:hAnsi="Georgia" w:cs="Georgia"/>
                <w:szCs w:val="22"/>
              </w:rPr>
              <w:t>●</w:t>
            </w:r>
            <w:r w:rsidR="00630610">
              <w:rPr>
                <w:rFonts w:ascii="Georgia" w:eastAsia="Times New Roman" w:hAnsi="Georgia" w:cs="Georgia"/>
                <w:szCs w:val="22"/>
              </w:rPr>
              <w:t xml:space="preserve"> Communicate Effectively</w:t>
            </w:r>
            <w:r w:rsidR="00375E7D" w:rsidRPr="00375E7D">
              <w:rPr>
                <w:rFonts w:ascii="Georgia" w:eastAsia="Times New Roman" w:hAnsi="Georgia" w:cs="Georgia"/>
                <w:szCs w:val="22"/>
              </w:rPr>
              <w:t xml:space="preserve">                           </w:t>
            </w:r>
          </w:p>
          <w:p w14:paraId="72A8C7FC" w14:textId="4A944223" w:rsidR="00B62AED" w:rsidRDefault="004421C9" w:rsidP="0078063C">
            <w:pPr>
              <w:pStyle w:val="ListParagraph"/>
              <w:widowControl w:val="0"/>
              <w:autoSpaceDE w:val="0"/>
              <w:autoSpaceDN w:val="0"/>
              <w:adjustRightInd w:val="0"/>
              <w:spacing w:before="0" w:line="240" w:lineRule="auto"/>
              <w:ind w:hanging="20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●</w:t>
            </w:r>
            <w:r w:rsidR="00630610">
              <w:rPr>
                <w:rFonts w:ascii="Georgia" w:eastAsia="Times New Roman" w:hAnsi="Georgia" w:cs="Georgia"/>
                <w:szCs w:val="22"/>
              </w:rPr>
              <w:t xml:space="preserve"> Handles Details</w:t>
            </w:r>
            <w:r w:rsidR="00375E7D" w:rsidRPr="00375E7D">
              <w:rPr>
                <w:rFonts w:ascii="Georgia" w:eastAsia="Times New Roman" w:hAnsi="Georgia" w:cs="Georgia"/>
                <w:szCs w:val="22"/>
              </w:rPr>
              <w:t xml:space="preserve">                    </w:t>
            </w:r>
            <w:r w:rsidR="0078063C">
              <w:rPr>
                <w:rFonts w:ascii="Georgia" w:eastAsia="Times New Roman" w:hAnsi="Georgia" w:cs="Georgia"/>
                <w:szCs w:val="22"/>
              </w:rPr>
              <w:t>●</w:t>
            </w:r>
            <w:r w:rsidR="00630610">
              <w:rPr>
                <w:rFonts w:ascii="Georgia" w:eastAsia="Times New Roman" w:hAnsi="Georgia" w:cs="Georgia"/>
                <w:szCs w:val="22"/>
              </w:rPr>
              <w:t xml:space="preserve"> </w:t>
            </w:r>
            <w:r w:rsidR="00375E7D" w:rsidRPr="00375E7D">
              <w:rPr>
                <w:rFonts w:ascii="Georgia" w:eastAsia="Times New Roman" w:hAnsi="Georgia" w:cs="Georgia"/>
                <w:szCs w:val="22"/>
              </w:rPr>
              <w:t xml:space="preserve">Appreciate and apply feedback   </w:t>
            </w:r>
          </w:p>
          <w:p w14:paraId="6BCD8E4F" w14:textId="34BA0B36" w:rsidR="00375E7D" w:rsidRPr="00375E7D" w:rsidRDefault="00B62AED" w:rsidP="0078063C">
            <w:pPr>
              <w:pStyle w:val="ListParagraph"/>
              <w:widowControl w:val="0"/>
              <w:autoSpaceDE w:val="0"/>
              <w:autoSpaceDN w:val="0"/>
              <w:adjustRightInd w:val="0"/>
              <w:spacing w:before="0" w:line="240" w:lineRule="auto"/>
              <w:ind w:left="1600" w:hanging="900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●</w:t>
            </w:r>
            <w:r w:rsidR="00630610">
              <w:rPr>
                <w:rFonts w:ascii="Georgia" w:eastAsia="Times New Roman" w:hAnsi="Georgia" w:cs="Georgia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szCs w:val="22"/>
              </w:rPr>
              <w:t>Accepts Responsibility</w:t>
            </w:r>
            <w:r w:rsidRPr="00375E7D">
              <w:rPr>
                <w:rFonts w:ascii="Georgia" w:eastAsia="Times New Roman" w:hAnsi="Georgia" w:cs="Georgia"/>
                <w:szCs w:val="22"/>
              </w:rPr>
              <w:t xml:space="preserve">        </w:t>
            </w:r>
            <w:r>
              <w:rPr>
                <w:rFonts w:ascii="Georgia" w:eastAsia="Times New Roman" w:hAnsi="Georgia" w:cs="Georgia"/>
                <w:szCs w:val="22"/>
              </w:rPr>
              <w:t>●</w:t>
            </w:r>
            <w:r w:rsidR="00630610">
              <w:rPr>
                <w:rFonts w:ascii="Georgia" w:eastAsia="Times New Roman" w:hAnsi="Georgia" w:cs="Georgia"/>
                <w:szCs w:val="22"/>
              </w:rPr>
              <w:t xml:space="preserve"> </w:t>
            </w:r>
            <w:r w:rsidR="0078063C">
              <w:rPr>
                <w:rFonts w:ascii="Georgia" w:eastAsia="Times New Roman" w:hAnsi="Georgia" w:cs="Georgia"/>
                <w:szCs w:val="22"/>
              </w:rPr>
              <w:t>Understand feelings</w:t>
            </w:r>
            <w:r w:rsidRPr="00375E7D">
              <w:rPr>
                <w:rFonts w:ascii="Georgia" w:eastAsia="Times New Roman" w:hAnsi="Georgia" w:cs="Georgia"/>
                <w:szCs w:val="22"/>
              </w:rPr>
              <w:t xml:space="preserve">                 </w:t>
            </w:r>
          </w:p>
        </w:tc>
      </w:tr>
      <w:tr w:rsidR="00F079F2" w:rsidRPr="00F079F2" w14:paraId="12A6FDEC" w14:textId="77777777" w:rsidTr="004023D7">
        <w:trPr>
          <w:gridAfter w:val="1"/>
          <w:wAfter w:w="21" w:type="dxa"/>
          <w:trHeight w:val="189"/>
          <w:jc w:val="center"/>
        </w:trPr>
        <w:tc>
          <w:tcPr>
            <w:tcW w:w="3149" w:type="dxa"/>
            <w:gridSpan w:val="2"/>
            <w:vMerge/>
          </w:tcPr>
          <w:p w14:paraId="771D5AB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3C2EE8E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6EAA345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5600144" w14:textId="77777777" w:rsidTr="004023D7">
        <w:trPr>
          <w:gridAfter w:val="1"/>
          <w:wAfter w:w="21" w:type="dxa"/>
          <w:trHeight w:val="279"/>
          <w:jc w:val="center"/>
        </w:trPr>
        <w:tc>
          <w:tcPr>
            <w:tcW w:w="3149" w:type="dxa"/>
            <w:gridSpan w:val="2"/>
            <w:vMerge/>
          </w:tcPr>
          <w:p w14:paraId="2B67F438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E10C5A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521" w:type="dxa"/>
            <w:gridSpan w:val="2"/>
            <w:vMerge w:val="restart"/>
            <w:vAlign w:val="center"/>
          </w:tcPr>
          <w:p w14:paraId="45C7ADE6" w14:textId="77777777" w:rsidR="00790A9C" w:rsidRDefault="00790A9C" w:rsidP="00F079F2">
            <w:pPr>
              <w:pStyle w:val="Heading1"/>
            </w:pPr>
            <w:bookmarkStart w:id="0" w:name="_Hlk9894500"/>
          </w:p>
          <w:p w14:paraId="747AC804" w14:textId="17B64026" w:rsidR="00F079F2" w:rsidRPr="00F079F2" w:rsidRDefault="00375E7D" w:rsidP="00F079F2">
            <w:pPr>
              <w:pStyle w:val="Heading1"/>
            </w:pPr>
            <w:r>
              <w:t>Skills</w:t>
            </w:r>
            <w:bookmarkEnd w:id="0"/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25583E6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5695AB02" w14:textId="77777777" w:rsidTr="004023D7">
        <w:trPr>
          <w:gridAfter w:val="1"/>
          <w:wAfter w:w="21" w:type="dxa"/>
          <w:trHeight w:val="279"/>
          <w:jc w:val="center"/>
        </w:trPr>
        <w:tc>
          <w:tcPr>
            <w:tcW w:w="3149" w:type="dxa"/>
            <w:gridSpan w:val="2"/>
            <w:vMerge/>
          </w:tcPr>
          <w:p w14:paraId="0F1D587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3D84B2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521" w:type="dxa"/>
            <w:gridSpan w:val="2"/>
            <w:vMerge/>
          </w:tcPr>
          <w:p w14:paraId="4BC853F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5F4AE08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7793BA7" w14:textId="77777777" w:rsidTr="004023D7">
        <w:trPr>
          <w:gridAfter w:val="1"/>
          <w:wAfter w:w="21" w:type="dxa"/>
          <w:trHeight w:val="414"/>
          <w:jc w:val="center"/>
        </w:trPr>
        <w:tc>
          <w:tcPr>
            <w:tcW w:w="3149" w:type="dxa"/>
            <w:gridSpan w:val="2"/>
            <w:vMerge/>
          </w:tcPr>
          <w:p w14:paraId="46CE5C7E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5BF35C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437ECB44" w14:textId="190F72AD" w:rsidR="00F079F2" w:rsidRDefault="00375E7D" w:rsidP="00375E7D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375E7D">
              <w:rPr>
                <w:rFonts w:ascii="Georgia" w:eastAsia="Times New Roman" w:hAnsi="Georgia" w:cs="Georgia"/>
                <w:szCs w:val="22"/>
              </w:rPr>
              <w:t>Microsoft Word</w:t>
            </w:r>
            <w:r w:rsidR="0078063C">
              <w:rPr>
                <w:rFonts w:ascii="Georgia" w:eastAsia="Times New Roman" w:hAnsi="Georgia" w:cs="Georgia"/>
                <w:szCs w:val="22"/>
              </w:rPr>
              <w:t>s, Excel, PowerPoint</w:t>
            </w:r>
          </w:p>
          <w:p w14:paraId="00AF0B60" w14:textId="6864551C" w:rsidR="0078063C" w:rsidRDefault="0078063C" w:rsidP="00375E7D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Gmail, Outlook</w:t>
            </w:r>
          </w:p>
          <w:p w14:paraId="6C2205CF" w14:textId="135003B5" w:rsidR="0078063C" w:rsidRPr="00375E7D" w:rsidRDefault="0078063C" w:rsidP="00375E7D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Office Inventory</w:t>
            </w:r>
          </w:p>
          <w:p w14:paraId="7248BD8D" w14:textId="38F74465" w:rsidR="00375E7D" w:rsidRDefault="00375E7D" w:rsidP="00375E7D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375E7D">
              <w:rPr>
                <w:rFonts w:ascii="Georgia" w:eastAsia="Times New Roman" w:hAnsi="Georgia" w:cs="Georgia"/>
                <w:szCs w:val="22"/>
              </w:rPr>
              <w:t>Academic Information Research</w:t>
            </w:r>
          </w:p>
          <w:p w14:paraId="0107B614" w14:textId="17293BCE" w:rsidR="00B62AED" w:rsidRPr="00375E7D" w:rsidRDefault="00B62AED" w:rsidP="00375E7D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Plans and </w:t>
            </w:r>
            <w:r w:rsidR="0078063C">
              <w:rPr>
                <w:rFonts w:ascii="Georgia" w:eastAsia="Times New Roman" w:hAnsi="Georgia" w:cs="Georgia"/>
                <w:szCs w:val="22"/>
              </w:rPr>
              <w:t>Activities Creation</w:t>
            </w:r>
          </w:p>
          <w:p w14:paraId="6B9CBFDC" w14:textId="0A811981" w:rsidR="00375E7D" w:rsidRPr="00107B6E" w:rsidRDefault="00375E7D" w:rsidP="00107B6E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107B6E">
              <w:rPr>
                <w:rFonts w:ascii="Georgia" w:eastAsia="Times New Roman" w:hAnsi="Georgia" w:cs="Georgia"/>
                <w:szCs w:val="22"/>
              </w:rPr>
              <w:t xml:space="preserve">English and Vietnamese </w:t>
            </w:r>
            <w:r w:rsidR="0078063C">
              <w:rPr>
                <w:rFonts w:ascii="Georgia" w:eastAsia="Times New Roman" w:hAnsi="Georgia" w:cs="Georgia"/>
                <w:szCs w:val="22"/>
              </w:rPr>
              <w:t>Fluency</w:t>
            </w:r>
          </w:p>
        </w:tc>
      </w:tr>
      <w:tr w:rsidR="00F079F2" w:rsidRPr="00F079F2" w14:paraId="03C3027B" w14:textId="77777777" w:rsidTr="004023D7">
        <w:trPr>
          <w:gridAfter w:val="1"/>
          <w:wAfter w:w="21" w:type="dxa"/>
          <w:trHeight w:val="189"/>
          <w:jc w:val="center"/>
        </w:trPr>
        <w:tc>
          <w:tcPr>
            <w:tcW w:w="3149" w:type="dxa"/>
            <w:gridSpan w:val="2"/>
            <w:vMerge/>
          </w:tcPr>
          <w:p w14:paraId="00F262B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6DC0DED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1B32B7D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C0760C5" w14:textId="77777777" w:rsidTr="004023D7">
        <w:trPr>
          <w:gridAfter w:val="1"/>
          <w:wAfter w:w="21" w:type="dxa"/>
          <w:trHeight w:val="414"/>
          <w:jc w:val="center"/>
        </w:trPr>
        <w:tc>
          <w:tcPr>
            <w:tcW w:w="3149" w:type="dxa"/>
            <w:gridSpan w:val="2"/>
            <w:vMerge/>
          </w:tcPr>
          <w:p w14:paraId="3DD82A33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8D7BAD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631" w:type="dxa"/>
            <w:gridSpan w:val="4"/>
          </w:tcPr>
          <w:p w14:paraId="7726F163" w14:textId="58A22E13" w:rsidR="00F079F2" w:rsidRPr="00AC3C3A" w:rsidRDefault="00F079F2" w:rsidP="00AC3C3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</w:tbl>
    <w:p w14:paraId="32183E82" w14:textId="1356517D" w:rsidR="00CE6104" w:rsidRPr="00941251" w:rsidRDefault="004023D7" w:rsidP="00941251">
      <w:pPr>
        <w:pStyle w:val="Heading1"/>
      </w:pPr>
      <w:r>
        <w:t xml:space="preserve">                                                                          </w:t>
      </w:r>
      <w:r w:rsidRPr="00941251">
        <w:t>VOLUNTEER EXPERIENCES</w:t>
      </w:r>
    </w:p>
    <w:p w14:paraId="5677D9FC" w14:textId="2F3C8BEC" w:rsidR="004023D7" w:rsidRPr="00941251" w:rsidRDefault="004023D7" w:rsidP="004023D7">
      <w:pPr>
        <w:pStyle w:val="ListParagraph"/>
        <w:numPr>
          <w:ilvl w:val="0"/>
          <w:numId w:val="34"/>
        </w:numPr>
        <w:spacing w:before="0"/>
        <w:rPr>
          <w:color w:val="D14140" w:themeColor="accent1"/>
        </w:rPr>
      </w:pPr>
      <w:r w:rsidRPr="00941251">
        <w:rPr>
          <w:color w:val="D14140" w:themeColor="accent1"/>
        </w:rPr>
        <w:t>Nike 10K marathon in Los Angeles (04/22/2018)</w:t>
      </w:r>
    </w:p>
    <w:p w14:paraId="47FB3EA8" w14:textId="2108FEE7" w:rsidR="00941251" w:rsidRDefault="00941251" w:rsidP="00941251">
      <w:pPr>
        <w:pStyle w:val="ListParagraph"/>
        <w:numPr>
          <w:ilvl w:val="0"/>
          <w:numId w:val="35"/>
        </w:numPr>
        <w:spacing w:before="0"/>
      </w:pPr>
      <w:r>
        <w:t>Organizing rewards</w:t>
      </w:r>
      <w:r w:rsidR="00790A9C">
        <w:t xml:space="preserve"> for participants</w:t>
      </w:r>
    </w:p>
    <w:p w14:paraId="0C9F9B1C" w14:textId="77777777" w:rsidR="00941251" w:rsidRDefault="00941251" w:rsidP="00941251">
      <w:pPr>
        <w:pStyle w:val="ListParagraph"/>
        <w:numPr>
          <w:ilvl w:val="0"/>
          <w:numId w:val="35"/>
        </w:numPr>
        <w:spacing w:before="0"/>
      </w:pPr>
      <w:r>
        <w:t>Classifying rewards</w:t>
      </w:r>
    </w:p>
    <w:p w14:paraId="40D0A8C9" w14:textId="6A82CC8A" w:rsidR="00941251" w:rsidRDefault="00941251" w:rsidP="00941251">
      <w:pPr>
        <w:pStyle w:val="ListParagraph"/>
        <w:numPr>
          <w:ilvl w:val="0"/>
          <w:numId w:val="35"/>
        </w:numPr>
        <w:spacing w:before="0"/>
      </w:pPr>
      <w:r>
        <w:t>Handing water and rewards to</w:t>
      </w:r>
      <w:r w:rsidR="00790A9C">
        <w:t xml:space="preserve"> thousands of</w:t>
      </w:r>
      <w:r>
        <w:t xml:space="preserve"> finishers</w:t>
      </w:r>
    </w:p>
    <w:p w14:paraId="699C94BA" w14:textId="5BC6B610" w:rsidR="004023D7" w:rsidRPr="00941251" w:rsidRDefault="004023D7" w:rsidP="004023D7">
      <w:pPr>
        <w:pStyle w:val="ListParagraph"/>
        <w:numPr>
          <w:ilvl w:val="0"/>
          <w:numId w:val="34"/>
        </w:numPr>
        <w:spacing w:before="0"/>
        <w:rPr>
          <w:color w:val="D14140" w:themeColor="accent1"/>
        </w:rPr>
      </w:pPr>
      <w:r w:rsidRPr="00941251">
        <w:rPr>
          <w:color w:val="D14140" w:themeColor="accent1"/>
        </w:rPr>
        <w:t>Orange County Women’s Chorus Concert (06/03/2018)</w:t>
      </w:r>
    </w:p>
    <w:p w14:paraId="79DC5E15" w14:textId="77777777" w:rsidR="00941251" w:rsidRDefault="00941251" w:rsidP="00941251">
      <w:pPr>
        <w:pStyle w:val="ListParagraph"/>
        <w:numPr>
          <w:ilvl w:val="0"/>
          <w:numId w:val="36"/>
        </w:numPr>
        <w:spacing w:before="0"/>
      </w:pPr>
      <w:r>
        <w:t>Prepping meals in the kitchen</w:t>
      </w:r>
    </w:p>
    <w:p w14:paraId="16124D68" w14:textId="77777777" w:rsidR="00941251" w:rsidRDefault="00941251" w:rsidP="00941251">
      <w:pPr>
        <w:pStyle w:val="ListParagraph"/>
        <w:numPr>
          <w:ilvl w:val="0"/>
          <w:numId w:val="36"/>
        </w:numPr>
        <w:spacing w:before="0"/>
      </w:pPr>
      <w:r>
        <w:t>Ushering guests to the auditorium</w:t>
      </w:r>
    </w:p>
    <w:p w14:paraId="7143734E" w14:textId="278A9B28" w:rsidR="00941251" w:rsidRDefault="00941251" w:rsidP="00941251">
      <w:pPr>
        <w:pStyle w:val="ListParagraph"/>
        <w:numPr>
          <w:ilvl w:val="0"/>
          <w:numId w:val="36"/>
        </w:numPr>
        <w:spacing w:before="0"/>
      </w:pPr>
      <w:r>
        <w:t>Serving guests</w:t>
      </w:r>
      <w:r w:rsidR="00790A9C">
        <w:t xml:space="preserve"> with food and beverage</w:t>
      </w:r>
      <w:r>
        <w:t xml:space="preserve"> in the banquet</w:t>
      </w:r>
    </w:p>
    <w:p w14:paraId="21C9E344" w14:textId="5DC735EC" w:rsidR="004023D7" w:rsidRPr="00941251" w:rsidRDefault="004023D7" w:rsidP="004023D7">
      <w:pPr>
        <w:pStyle w:val="ListParagraph"/>
        <w:numPr>
          <w:ilvl w:val="0"/>
          <w:numId w:val="34"/>
        </w:numPr>
        <w:spacing w:before="0"/>
        <w:rPr>
          <w:color w:val="D14140" w:themeColor="accent1"/>
        </w:rPr>
      </w:pPr>
      <w:r w:rsidRPr="00941251">
        <w:rPr>
          <w:color w:val="D14140" w:themeColor="accent1"/>
        </w:rPr>
        <w:t xml:space="preserve">Bon </w:t>
      </w:r>
      <w:proofErr w:type="spellStart"/>
      <w:r w:rsidRPr="00941251">
        <w:rPr>
          <w:color w:val="D14140" w:themeColor="accent1"/>
        </w:rPr>
        <w:t>Appetaste</w:t>
      </w:r>
      <w:proofErr w:type="spellEnd"/>
      <w:r w:rsidRPr="00941251">
        <w:rPr>
          <w:color w:val="D14140" w:themeColor="accent1"/>
        </w:rPr>
        <w:t xml:space="preserve"> Fundraising Event (08/26/2018)</w:t>
      </w:r>
    </w:p>
    <w:p w14:paraId="73520077" w14:textId="77777777" w:rsidR="00941251" w:rsidRDefault="00941251" w:rsidP="00941251">
      <w:pPr>
        <w:pStyle w:val="ListParagraph"/>
        <w:numPr>
          <w:ilvl w:val="0"/>
          <w:numId w:val="37"/>
        </w:numPr>
        <w:spacing w:before="0"/>
      </w:pPr>
      <w:r>
        <w:t>Helping chef to prepare the signature dish</w:t>
      </w:r>
    </w:p>
    <w:p w14:paraId="3E6C7E58" w14:textId="09B3D925" w:rsidR="00941251" w:rsidRDefault="00941251" w:rsidP="00941251">
      <w:pPr>
        <w:pStyle w:val="ListParagraph"/>
        <w:numPr>
          <w:ilvl w:val="0"/>
          <w:numId w:val="37"/>
        </w:numPr>
        <w:spacing w:before="0"/>
      </w:pPr>
      <w:r>
        <w:t>Serving guests at the counter</w:t>
      </w:r>
    </w:p>
    <w:p w14:paraId="4169C148" w14:textId="539E24B3" w:rsidR="004023D7" w:rsidRPr="00941251" w:rsidRDefault="00941251" w:rsidP="004023D7">
      <w:pPr>
        <w:pStyle w:val="ListParagraph"/>
        <w:numPr>
          <w:ilvl w:val="0"/>
          <w:numId w:val="34"/>
        </w:numPr>
        <w:spacing w:before="0"/>
        <w:rPr>
          <w:color w:val="D14140" w:themeColor="accent1"/>
        </w:rPr>
      </w:pPr>
      <w:r w:rsidRPr="00941251">
        <w:rPr>
          <w:color w:val="D14140" w:themeColor="accent1"/>
        </w:rPr>
        <w:t>Pathway of Hope Dance Concert (02/07/2019)</w:t>
      </w:r>
    </w:p>
    <w:p w14:paraId="3FAB4869" w14:textId="77777777" w:rsidR="00941251" w:rsidRDefault="00941251" w:rsidP="00941251">
      <w:pPr>
        <w:pStyle w:val="ListParagraph"/>
        <w:numPr>
          <w:ilvl w:val="0"/>
          <w:numId w:val="38"/>
        </w:numPr>
        <w:spacing w:before="0"/>
      </w:pPr>
      <w:r>
        <w:t>Directing guests to the check-in table</w:t>
      </w:r>
    </w:p>
    <w:p w14:paraId="2905AE2D" w14:textId="77777777" w:rsidR="00941251" w:rsidRDefault="00941251" w:rsidP="00941251">
      <w:pPr>
        <w:pStyle w:val="ListParagraph"/>
        <w:numPr>
          <w:ilvl w:val="0"/>
          <w:numId w:val="38"/>
        </w:numPr>
        <w:spacing w:before="0"/>
      </w:pPr>
      <w:r>
        <w:t>Handing out brochures</w:t>
      </w:r>
    </w:p>
    <w:p w14:paraId="74F2D312" w14:textId="3ED70BA5" w:rsidR="00941251" w:rsidRDefault="00941251" w:rsidP="00941251">
      <w:pPr>
        <w:pStyle w:val="ListParagraph"/>
        <w:numPr>
          <w:ilvl w:val="0"/>
          <w:numId w:val="38"/>
        </w:numPr>
        <w:spacing w:before="0"/>
      </w:pPr>
      <w:r>
        <w:t>Cleaning up the reception room</w:t>
      </w:r>
    </w:p>
    <w:p w14:paraId="3646CB61" w14:textId="5AE68FA2" w:rsidR="00941251" w:rsidRPr="00941251" w:rsidRDefault="00941251" w:rsidP="004023D7">
      <w:pPr>
        <w:pStyle w:val="ListParagraph"/>
        <w:numPr>
          <w:ilvl w:val="0"/>
          <w:numId w:val="34"/>
        </w:numPr>
        <w:spacing w:before="0"/>
        <w:rPr>
          <w:color w:val="D14140" w:themeColor="accent1"/>
        </w:rPr>
      </w:pPr>
      <w:r w:rsidRPr="00941251">
        <w:rPr>
          <w:color w:val="D14140" w:themeColor="accent1"/>
        </w:rPr>
        <w:t>OC Marathon (05/02/2019)</w:t>
      </w:r>
    </w:p>
    <w:p w14:paraId="0C91046A" w14:textId="77777777" w:rsidR="00941251" w:rsidRDefault="00941251" w:rsidP="00941251">
      <w:pPr>
        <w:pStyle w:val="ListParagraph"/>
        <w:numPr>
          <w:ilvl w:val="0"/>
          <w:numId w:val="39"/>
        </w:numPr>
        <w:spacing w:before="0"/>
      </w:pPr>
      <w:r>
        <w:t>Organizing and classifying T-shirts for participants</w:t>
      </w:r>
    </w:p>
    <w:p w14:paraId="32631047" w14:textId="77777777" w:rsidR="00941251" w:rsidRDefault="00941251" w:rsidP="00941251">
      <w:pPr>
        <w:pStyle w:val="ListParagraph"/>
        <w:numPr>
          <w:ilvl w:val="0"/>
          <w:numId w:val="39"/>
        </w:numPr>
        <w:spacing w:before="0"/>
      </w:pPr>
      <w:r>
        <w:t>Preparing Mail-Back orders for pick-up</w:t>
      </w:r>
    </w:p>
    <w:p w14:paraId="1D744F5C" w14:textId="5CAAED36" w:rsidR="00941251" w:rsidRDefault="00941251" w:rsidP="00941251">
      <w:pPr>
        <w:pStyle w:val="ListParagraph"/>
        <w:numPr>
          <w:ilvl w:val="0"/>
          <w:numId w:val="39"/>
        </w:numPr>
        <w:spacing w:before="0"/>
      </w:pPr>
      <w:r>
        <w:t xml:space="preserve">Setting </w:t>
      </w:r>
      <w:r w:rsidR="00790A9C">
        <w:t xml:space="preserve">check-in tables </w:t>
      </w:r>
    </w:p>
    <w:p w14:paraId="526CC43A" w14:textId="77777777" w:rsidR="000B682C" w:rsidRPr="0019228F" w:rsidRDefault="000B682C" w:rsidP="0019228F">
      <w:pPr>
        <w:pStyle w:val="ListParagraph"/>
        <w:numPr>
          <w:ilvl w:val="0"/>
          <w:numId w:val="34"/>
        </w:numPr>
        <w:spacing w:before="0"/>
        <w:rPr>
          <w:color w:val="D14140" w:themeColor="accent1"/>
        </w:rPr>
      </w:pPr>
      <w:r w:rsidRPr="0019228F">
        <w:rPr>
          <w:color w:val="D14140" w:themeColor="accent1"/>
        </w:rPr>
        <w:t>Red Shoes and Brew (08/04/2019)</w:t>
      </w:r>
    </w:p>
    <w:p w14:paraId="31B0B59F" w14:textId="5908BE0F" w:rsidR="000B682C" w:rsidRDefault="000B682C" w:rsidP="0019228F">
      <w:pPr>
        <w:pStyle w:val="ListParagraph"/>
        <w:numPr>
          <w:ilvl w:val="1"/>
          <w:numId w:val="40"/>
        </w:numPr>
        <w:spacing w:before="0"/>
        <w:ind w:left="5760"/>
      </w:pPr>
      <w:r>
        <w:t>Assisting with setting up vendors’ tents and tables</w:t>
      </w:r>
    </w:p>
    <w:p w14:paraId="245B17F2" w14:textId="2C50675B" w:rsidR="000B682C" w:rsidRDefault="000B682C" w:rsidP="0019228F">
      <w:pPr>
        <w:pStyle w:val="ListParagraph"/>
        <w:numPr>
          <w:ilvl w:val="1"/>
          <w:numId w:val="41"/>
        </w:numPr>
        <w:spacing w:before="0"/>
        <w:ind w:left="5760"/>
      </w:pPr>
      <w:r>
        <w:t>Directing guests to the game station and different vendors</w:t>
      </w:r>
    </w:p>
    <w:p w14:paraId="59997454" w14:textId="7209FAA8" w:rsidR="0019228F" w:rsidRPr="0019228F" w:rsidRDefault="0019228F" w:rsidP="0019228F">
      <w:pPr>
        <w:pStyle w:val="ListParagraph"/>
        <w:numPr>
          <w:ilvl w:val="0"/>
          <w:numId w:val="34"/>
        </w:numPr>
        <w:spacing w:before="0"/>
        <w:rPr>
          <w:color w:val="D14140" w:themeColor="accent1"/>
        </w:rPr>
      </w:pPr>
      <w:r w:rsidRPr="0019228F">
        <w:rPr>
          <w:color w:val="D14140" w:themeColor="accent1"/>
        </w:rPr>
        <w:t>Orange County International Street Fair (08/31/2019)</w:t>
      </w:r>
    </w:p>
    <w:p w14:paraId="6F10A390" w14:textId="18CCF507" w:rsidR="0019228F" w:rsidRDefault="0019228F" w:rsidP="0019228F">
      <w:pPr>
        <w:pStyle w:val="ListParagraph"/>
        <w:numPr>
          <w:ilvl w:val="1"/>
          <w:numId w:val="42"/>
        </w:numPr>
        <w:spacing w:before="0"/>
        <w:ind w:left="5760"/>
      </w:pPr>
      <w:r>
        <w:t>Providing directions and answers to patrons’ inquiries</w:t>
      </w:r>
    </w:p>
    <w:p w14:paraId="29A4D490" w14:textId="4907CF14" w:rsidR="0019228F" w:rsidRDefault="0019228F" w:rsidP="00630610">
      <w:pPr>
        <w:pStyle w:val="ListParagraph"/>
        <w:numPr>
          <w:ilvl w:val="1"/>
          <w:numId w:val="43"/>
        </w:numPr>
        <w:spacing w:before="0"/>
        <w:ind w:left="5760"/>
      </w:pPr>
      <w:r>
        <w:t>Cooperating with the fair securities on arising issues at the fair</w:t>
      </w:r>
    </w:p>
    <w:sectPr w:rsidR="0019228F" w:rsidSect="0085363C">
      <w:headerReference w:type="default" r:id="rId16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21826" w14:textId="77777777" w:rsidR="005B2779" w:rsidRDefault="005B2779" w:rsidP="0085363C">
      <w:pPr>
        <w:spacing w:before="0" w:line="240" w:lineRule="auto"/>
      </w:pPr>
      <w:r>
        <w:separator/>
      </w:r>
    </w:p>
  </w:endnote>
  <w:endnote w:type="continuationSeparator" w:id="0">
    <w:p w14:paraId="5D0AA67E" w14:textId="77777777" w:rsidR="005B2779" w:rsidRDefault="005B2779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DE486D6-4537-4E4B-A7D1-C8540C52428B}"/>
    <w:embedBold r:id="rId2" w:fontKey="{83939503-A5A4-4E19-97B8-2EAA92155466}"/>
    <w:embedItalic r:id="rId3" w:fontKey="{5576C5BB-D3CD-4C4C-9E5F-4261083846A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9A60F507-D832-4228-84D2-C6781AD799BD}"/>
    <w:embedBold r:id="rId5" w:fontKey="{5511830D-C2B1-4E95-A088-E34A1C633E45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6" w:fontKey="{1B10F718-BF56-4A61-A200-CC537AADF53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F12FCC97-C889-4E5F-9229-55722A1218D5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048EFA08-0FC4-48C0-947E-5A4BFA38E425}"/>
    <w:embedBold r:id="rId9" w:fontKey="{5821B8AE-755C-4F03-A861-1C5806D4C37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87318" w14:textId="77777777" w:rsidR="005B2779" w:rsidRDefault="005B2779" w:rsidP="0085363C">
      <w:pPr>
        <w:spacing w:before="0" w:line="240" w:lineRule="auto"/>
      </w:pPr>
      <w:r>
        <w:separator/>
      </w:r>
    </w:p>
  </w:footnote>
  <w:footnote w:type="continuationSeparator" w:id="0">
    <w:p w14:paraId="52236ED1" w14:textId="77777777" w:rsidR="005B2779" w:rsidRDefault="005B2779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A678D" w14:textId="77777777"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7D0349E7" wp14:editId="02371CC1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055FC85B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B5B5A7E"/>
    <w:multiLevelType w:val="hybridMultilevel"/>
    <w:tmpl w:val="8E283A8C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F112F2CE">
      <w:numFmt w:val="bullet"/>
      <w:lvlText w:val="•"/>
      <w:lvlJc w:val="left"/>
      <w:pPr>
        <w:ind w:left="6120" w:hanging="720"/>
      </w:pPr>
      <w:rPr>
        <w:rFonts w:ascii="Georgia" w:eastAsiaTheme="minorHAnsi" w:hAnsi="Georgi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2" w15:restartNumberingAfterBreak="0">
    <w:nsid w:val="1A557651"/>
    <w:multiLevelType w:val="hybridMultilevel"/>
    <w:tmpl w:val="AE543B34"/>
    <w:lvl w:ilvl="0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1C2D2DE5"/>
    <w:multiLevelType w:val="hybridMultilevel"/>
    <w:tmpl w:val="ED14C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5" w15:restartNumberingAfterBreak="0">
    <w:nsid w:val="1CA05893"/>
    <w:multiLevelType w:val="hybridMultilevel"/>
    <w:tmpl w:val="9FDAF0A0"/>
    <w:lvl w:ilvl="0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6" w15:restartNumberingAfterBreak="0">
    <w:nsid w:val="1CCE3179"/>
    <w:multiLevelType w:val="hybridMultilevel"/>
    <w:tmpl w:val="3EC46F9E"/>
    <w:lvl w:ilvl="0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7" w15:restartNumberingAfterBreak="0">
    <w:nsid w:val="1DE64530"/>
    <w:multiLevelType w:val="hybridMultilevel"/>
    <w:tmpl w:val="2EB681F0"/>
    <w:lvl w:ilvl="0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401068D"/>
    <w:multiLevelType w:val="hybridMultilevel"/>
    <w:tmpl w:val="5D167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8F0B33"/>
    <w:multiLevelType w:val="hybridMultilevel"/>
    <w:tmpl w:val="FEF22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9C7A0D"/>
    <w:multiLevelType w:val="hybridMultilevel"/>
    <w:tmpl w:val="138673F2"/>
    <w:lvl w:ilvl="0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13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F7442DC"/>
    <w:multiLevelType w:val="hybridMultilevel"/>
    <w:tmpl w:val="5BC62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5C5960"/>
    <w:multiLevelType w:val="hybridMultilevel"/>
    <w:tmpl w:val="4B488476"/>
    <w:lvl w:ilvl="0" w:tplc="04090001">
      <w:start w:val="1"/>
      <w:numFmt w:val="bullet"/>
      <w:lvlText w:val=""/>
      <w:lvlJc w:val="left"/>
      <w:pPr>
        <w:ind w:left="1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0" w:hanging="360"/>
      </w:pPr>
      <w:rPr>
        <w:rFonts w:ascii="Wingdings" w:hAnsi="Wingdings" w:hint="default"/>
      </w:rPr>
    </w:lvl>
  </w:abstractNum>
  <w:abstractNum w:abstractNumId="17" w15:restartNumberingAfterBreak="0">
    <w:nsid w:val="31C33BF6"/>
    <w:multiLevelType w:val="hybridMultilevel"/>
    <w:tmpl w:val="3AD08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E43AC3"/>
    <w:multiLevelType w:val="hybridMultilevel"/>
    <w:tmpl w:val="F7BCA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087F06"/>
    <w:multiLevelType w:val="hybridMultilevel"/>
    <w:tmpl w:val="D384E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21" w15:restartNumberingAfterBreak="0">
    <w:nsid w:val="3ADD6111"/>
    <w:multiLevelType w:val="hybridMultilevel"/>
    <w:tmpl w:val="4418BBEE"/>
    <w:lvl w:ilvl="0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22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5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6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8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9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1F51F4"/>
    <w:multiLevelType w:val="hybridMultilevel"/>
    <w:tmpl w:val="A7CE1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C4BE9"/>
    <w:multiLevelType w:val="hybridMultilevel"/>
    <w:tmpl w:val="C78CBFFA"/>
    <w:lvl w:ilvl="0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32" w15:restartNumberingAfterBreak="0">
    <w:nsid w:val="55224E13"/>
    <w:multiLevelType w:val="hybridMultilevel"/>
    <w:tmpl w:val="0CB4A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A27785"/>
    <w:multiLevelType w:val="hybridMultilevel"/>
    <w:tmpl w:val="0AAA6A4A"/>
    <w:lvl w:ilvl="0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4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B2236E"/>
    <w:multiLevelType w:val="hybridMultilevel"/>
    <w:tmpl w:val="C9BCB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3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40" w15:restartNumberingAfterBreak="0">
    <w:nsid w:val="787E3FBE"/>
    <w:multiLevelType w:val="hybridMultilevel"/>
    <w:tmpl w:val="5022C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567529"/>
    <w:multiLevelType w:val="hybridMultilevel"/>
    <w:tmpl w:val="EBD86964"/>
    <w:lvl w:ilvl="0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4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4" w15:restartNumberingAfterBreak="0">
    <w:nsid w:val="7EC75B81"/>
    <w:multiLevelType w:val="hybridMultilevel"/>
    <w:tmpl w:val="7F207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5634590">
    <w:abstractNumId w:val="26"/>
  </w:num>
  <w:num w:numId="2" w16cid:durableId="1255935786">
    <w:abstractNumId w:val="22"/>
  </w:num>
  <w:num w:numId="3" w16cid:durableId="2050717428">
    <w:abstractNumId w:val="34"/>
  </w:num>
  <w:num w:numId="4" w16cid:durableId="705982928">
    <w:abstractNumId w:val="27"/>
  </w:num>
  <w:num w:numId="5" w16cid:durableId="802776815">
    <w:abstractNumId w:val="28"/>
  </w:num>
  <w:num w:numId="6" w16cid:durableId="1878203380">
    <w:abstractNumId w:val="39"/>
  </w:num>
  <w:num w:numId="7" w16cid:durableId="1684891212">
    <w:abstractNumId w:val="20"/>
  </w:num>
  <w:num w:numId="8" w16cid:durableId="1603875830">
    <w:abstractNumId w:val="25"/>
  </w:num>
  <w:num w:numId="9" w16cid:durableId="956519483">
    <w:abstractNumId w:val="37"/>
  </w:num>
  <w:num w:numId="10" w16cid:durableId="1643850141">
    <w:abstractNumId w:val="4"/>
  </w:num>
  <w:num w:numId="11" w16cid:durableId="23481290">
    <w:abstractNumId w:val="14"/>
  </w:num>
  <w:num w:numId="12" w16cid:durableId="393895266">
    <w:abstractNumId w:val="0"/>
  </w:num>
  <w:num w:numId="13" w16cid:durableId="897202580">
    <w:abstractNumId w:val="8"/>
  </w:num>
  <w:num w:numId="14" w16cid:durableId="1555504213">
    <w:abstractNumId w:val="24"/>
  </w:num>
  <w:num w:numId="15" w16cid:durableId="128133236">
    <w:abstractNumId w:val="23"/>
  </w:num>
  <w:num w:numId="16" w16cid:durableId="1702970067">
    <w:abstractNumId w:val="36"/>
  </w:num>
  <w:num w:numId="17" w16cid:durableId="1702320935">
    <w:abstractNumId w:val="9"/>
  </w:num>
  <w:num w:numId="18" w16cid:durableId="95638960">
    <w:abstractNumId w:val="43"/>
  </w:num>
  <w:num w:numId="19" w16cid:durableId="1616129732">
    <w:abstractNumId w:val="38"/>
  </w:num>
  <w:num w:numId="20" w16cid:durableId="174925388">
    <w:abstractNumId w:val="29"/>
  </w:num>
  <w:num w:numId="21" w16cid:durableId="467020175">
    <w:abstractNumId w:val="42"/>
  </w:num>
  <w:num w:numId="22" w16cid:durableId="1062867874">
    <w:abstractNumId w:val="13"/>
  </w:num>
  <w:num w:numId="23" w16cid:durableId="467280242">
    <w:abstractNumId w:val="10"/>
  </w:num>
  <w:num w:numId="24" w16cid:durableId="1203053717">
    <w:abstractNumId w:val="11"/>
  </w:num>
  <w:num w:numId="25" w16cid:durableId="341246262">
    <w:abstractNumId w:val="35"/>
  </w:num>
  <w:num w:numId="26" w16cid:durableId="135687173">
    <w:abstractNumId w:val="32"/>
  </w:num>
  <w:num w:numId="27" w16cid:durableId="1467771923">
    <w:abstractNumId w:val="19"/>
  </w:num>
  <w:num w:numId="28" w16cid:durableId="293945037">
    <w:abstractNumId w:val="17"/>
  </w:num>
  <w:num w:numId="29" w16cid:durableId="961961721">
    <w:abstractNumId w:val="30"/>
  </w:num>
  <w:num w:numId="30" w16cid:durableId="1497765726">
    <w:abstractNumId w:val="18"/>
  </w:num>
  <w:num w:numId="31" w16cid:durableId="975110439">
    <w:abstractNumId w:val="40"/>
  </w:num>
  <w:num w:numId="32" w16cid:durableId="125398979">
    <w:abstractNumId w:val="3"/>
  </w:num>
  <w:num w:numId="33" w16cid:durableId="1851022899">
    <w:abstractNumId w:val="15"/>
  </w:num>
  <w:num w:numId="34" w16cid:durableId="2090225209">
    <w:abstractNumId w:val="1"/>
  </w:num>
  <w:num w:numId="35" w16cid:durableId="824517551">
    <w:abstractNumId w:val="31"/>
  </w:num>
  <w:num w:numId="36" w16cid:durableId="527791872">
    <w:abstractNumId w:val="21"/>
  </w:num>
  <w:num w:numId="37" w16cid:durableId="859977542">
    <w:abstractNumId w:val="5"/>
  </w:num>
  <w:num w:numId="38" w16cid:durableId="1901020644">
    <w:abstractNumId w:val="7"/>
  </w:num>
  <w:num w:numId="39" w16cid:durableId="297145526">
    <w:abstractNumId w:val="12"/>
  </w:num>
  <w:num w:numId="40" w16cid:durableId="1096436375">
    <w:abstractNumId w:val="2"/>
  </w:num>
  <w:num w:numId="41" w16cid:durableId="434667479">
    <w:abstractNumId w:val="6"/>
  </w:num>
  <w:num w:numId="42" w16cid:durableId="672491694">
    <w:abstractNumId w:val="33"/>
  </w:num>
  <w:num w:numId="43" w16cid:durableId="1470510329">
    <w:abstractNumId w:val="41"/>
  </w:num>
  <w:num w:numId="44" w16cid:durableId="2023626639">
    <w:abstractNumId w:val="44"/>
  </w:num>
  <w:num w:numId="45" w16cid:durableId="95562525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51F"/>
    <w:rsid w:val="000428B0"/>
    <w:rsid w:val="00052382"/>
    <w:rsid w:val="0006568A"/>
    <w:rsid w:val="00076F0F"/>
    <w:rsid w:val="000806B2"/>
    <w:rsid w:val="00084253"/>
    <w:rsid w:val="000B682C"/>
    <w:rsid w:val="000D0F3A"/>
    <w:rsid w:val="000D1F49"/>
    <w:rsid w:val="000F1D6C"/>
    <w:rsid w:val="00107B6E"/>
    <w:rsid w:val="00162DAD"/>
    <w:rsid w:val="001727CA"/>
    <w:rsid w:val="00186B07"/>
    <w:rsid w:val="00187D40"/>
    <w:rsid w:val="0019228F"/>
    <w:rsid w:val="001C2DFB"/>
    <w:rsid w:val="0025149A"/>
    <w:rsid w:val="002C56E6"/>
    <w:rsid w:val="00361691"/>
    <w:rsid w:val="00361E11"/>
    <w:rsid w:val="00375E7D"/>
    <w:rsid w:val="00376B65"/>
    <w:rsid w:val="0039390A"/>
    <w:rsid w:val="003F0847"/>
    <w:rsid w:val="0040090B"/>
    <w:rsid w:val="004023D7"/>
    <w:rsid w:val="004421C9"/>
    <w:rsid w:val="0046302A"/>
    <w:rsid w:val="00487D2D"/>
    <w:rsid w:val="004D5D62"/>
    <w:rsid w:val="005112D0"/>
    <w:rsid w:val="00561F1F"/>
    <w:rsid w:val="00566704"/>
    <w:rsid w:val="00577E06"/>
    <w:rsid w:val="005A3BF7"/>
    <w:rsid w:val="005B2779"/>
    <w:rsid w:val="005E68F8"/>
    <w:rsid w:val="005F0033"/>
    <w:rsid w:val="005F2035"/>
    <w:rsid w:val="005F7990"/>
    <w:rsid w:val="00630610"/>
    <w:rsid w:val="00632608"/>
    <w:rsid w:val="0063739C"/>
    <w:rsid w:val="0064068F"/>
    <w:rsid w:val="00654377"/>
    <w:rsid w:val="006B46C5"/>
    <w:rsid w:val="00717D9C"/>
    <w:rsid w:val="007520D7"/>
    <w:rsid w:val="00765AB9"/>
    <w:rsid w:val="00770F25"/>
    <w:rsid w:val="0078063C"/>
    <w:rsid w:val="00790A9C"/>
    <w:rsid w:val="0079300C"/>
    <w:rsid w:val="007A35A8"/>
    <w:rsid w:val="007B0A85"/>
    <w:rsid w:val="007C6A52"/>
    <w:rsid w:val="007E60CD"/>
    <w:rsid w:val="0082043E"/>
    <w:rsid w:val="0085363C"/>
    <w:rsid w:val="008954EF"/>
    <w:rsid w:val="008E203A"/>
    <w:rsid w:val="0091229C"/>
    <w:rsid w:val="009233B3"/>
    <w:rsid w:val="00940E73"/>
    <w:rsid w:val="00941251"/>
    <w:rsid w:val="0098597D"/>
    <w:rsid w:val="00994EC3"/>
    <w:rsid w:val="009D751F"/>
    <w:rsid w:val="009E055B"/>
    <w:rsid w:val="009F619A"/>
    <w:rsid w:val="009F6DDE"/>
    <w:rsid w:val="00A2266E"/>
    <w:rsid w:val="00A370A8"/>
    <w:rsid w:val="00AC3C3A"/>
    <w:rsid w:val="00AF056A"/>
    <w:rsid w:val="00AF5FE9"/>
    <w:rsid w:val="00B104A3"/>
    <w:rsid w:val="00B62AB7"/>
    <w:rsid w:val="00B62AED"/>
    <w:rsid w:val="00B92E5F"/>
    <w:rsid w:val="00B96722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03E29"/>
    <w:rsid w:val="00D16163"/>
    <w:rsid w:val="00DB3FAD"/>
    <w:rsid w:val="00DE20C3"/>
    <w:rsid w:val="00E61C09"/>
    <w:rsid w:val="00E71DD1"/>
    <w:rsid w:val="00EB3B58"/>
    <w:rsid w:val="00EC7359"/>
    <w:rsid w:val="00EE3054"/>
    <w:rsid w:val="00EE3EC6"/>
    <w:rsid w:val="00EE5C77"/>
    <w:rsid w:val="00EE6C6F"/>
    <w:rsid w:val="00F00606"/>
    <w:rsid w:val="00F01256"/>
    <w:rsid w:val="00F02084"/>
    <w:rsid w:val="00F02231"/>
    <w:rsid w:val="00F079F2"/>
    <w:rsid w:val="00F17B84"/>
    <w:rsid w:val="00F3412A"/>
    <w:rsid w:val="00F44EA5"/>
    <w:rsid w:val="00F610B7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468D3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4023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375E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uinn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3D06D4B-3A87-4BD5-B6B5-03877CB8079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2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2019-05-28T07:19:00Z</dcterms:created>
  <dcterms:modified xsi:type="dcterms:W3CDTF">2022-05-27T06:41:00Z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